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ED6DD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1A0B8837" wp14:editId="4775757B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1EE5B441" w14:textId="48FE922E" w:rsidR="00C6554A" w:rsidRDefault="009F59B8" w:rsidP="00C6554A">
      <w:pPr>
        <w:pStyle w:val="Title"/>
      </w:pPr>
      <w:r>
        <w:t>CM VERSION 2</w:t>
      </w:r>
    </w:p>
    <w:p w14:paraId="6D40DE87" w14:textId="7D6FEBCF" w:rsidR="00C6554A" w:rsidRPr="00D5413C" w:rsidRDefault="009F59B8" w:rsidP="00C6554A">
      <w:pPr>
        <w:pStyle w:val="Subtitle"/>
      </w:pPr>
      <w:r>
        <w:t>PROTOTYPE WALKTHROUGH</w:t>
      </w:r>
    </w:p>
    <w:p w14:paraId="3E6CCF77" w14:textId="77777777" w:rsidR="006B69E3" w:rsidRDefault="009F59B8" w:rsidP="00C6554A">
      <w:pPr>
        <w:pStyle w:val="ContactInfo"/>
      </w:pPr>
      <w:r>
        <w:t>Brian Chege</w:t>
      </w:r>
      <w:r w:rsidR="00C6554A">
        <w:t xml:space="preserve"> | </w:t>
      </w:r>
      <w:r w:rsidR="00F02D67">
        <w:t>Web Development</w:t>
      </w:r>
      <w:r w:rsidR="00C6554A">
        <w:t xml:space="preserve"> |</w:t>
      </w:r>
      <w:r w:rsidR="00C6554A" w:rsidRPr="00D5413C">
        <w:t xml:space="preserve"> </w:t>
      </w:r>
      <w:r w:rsidR="006B69E3">
        <w:t>29</w:t>
      </w:r>
      <w:r w:rsidR="006B69E3" w:rsidRPr="006B69E3">
        <w:rPr>
          <w:vertAlign w:val="superscript"/>
        </w:rPr>
        <w:t>th</w:t>
      </w:r>
      <w:r w:rsidR="006B69E3">
        <w:t>/Oct/2021</w:t>
      </w:r>
    </w:p>
    <w:p w14:paraId="4B17ADBB" w14:textId="77777777" w:rsidR="006B69E3" w:rsidRDefault="006B69E3" w:rsidP="00C6554A">
      <w:pPr>
        <w:pStyle w:val="ContactInfo"/>
      </w:pPr>
    </w:p>
    <w:p w14:paraId="6CA5D4BB" w14:textId="6F5FD913" w:rsidR="00C6554A" w:rsidRDefault="00C6554A" w:rsidP="00C6554A">
      <w:pPr>
        <w:pStyle w:val="ContactInfo"/>
      </w:pPr>
      <w:r>
        <w:br w:type="page"/>
      </w:r>
    </w:p>
    <w:p w14:paraId="30DEF528" w14:textId="007D774F" w:rsidR="00C6554A" w:rsidRDefault="474D660C" w:rsidP="00C6554A">
      <w:pPr>
        <w:pStyle w:val="Heading1"/>
      </w:pPr>
      <w:r>
        <w:lastRenderedPageBreak/>
        <w:t>About the Website</w:t>
      </w:r>
    </w:p>
    <w:p w14:paraId="473AD709" w14:textId="3EF60DAB" w:rsidR="00D843A9" w:rsidRDefault="006A4DC3" w:rsidP="006A4DC3">
      <w:r>
        <w:t>CM</w:t>
      </w:r>
      <w:r w:rsidR="018B5C78">
        <w:t xml:space="preserve"> Website</w:t>
      </w:r>
      <w:r>
        <w:t xml:space="preserve"> Version 2 </w:t>
      </w:r>
      <w:r w:rsidR="00284FD0">
        <w:t xml:space="preserve">is a system upgrade of cm portal version 1. </w:t>
      </w:r>
      <w:r w:rsidR="42BD5841">
        <w:t>The existing</w:t>
      </w:r>
      <w:r w:rsidR="00284FD0">
        <w:t xml:space="preserve"> system (version 1) had certain features</w:t>
      </w:r>
      <w:r w:rsidR="002B26C3">
        <w:t xml:space="preserve"> </w:t>
      </w:r>
      <w:r w:rsidR="00BA77FA">
        <w:t>such as consultation and purchase of products such as documents</w:t>
      </w:r>
      <w:r w:rsidR="29F54319">
        <w:t xml:space="preserve">, features which are made more </w:t>
      </w:r>
      <w:proofErr w:type="spellStart"/>
      <w:r w:rsidR="29F54319">
        <w:t>seemless</w:t>
      </w:r>
      <w:proofErr w:type="spellEnd"/>
      <w:r w:rsidR="29F54319">
        <w:t xml:space="preserve"> in version 2.</w:t>
      </w:r>
      <w:r w:rsidR="00BA77FA">
        <w:t xml:space="preserve"> </w:t>
      </w:r>
      <w:r w:rsidR="1F5A9DE0">
        <w:t>As of end of October, the User Interface has been developed, subject to approval by the product owner.</w:t>
      </w:r>
    </w:p>
    <w:p w14:paraId="4DF99A1C" w14:textId="007740AD" w:rsidR="002A1853" w:rsidRDefault="00D843A9" w:rsidP="006A4DC3">
      <w:r>
        <w:t xml:space="preserve">The structure </w:t>
      </w:r>
      <w:r w:rsidR="64E3028F">
        <w:t xml:space="preserve">of the website </w:t>
      </w:r>
      <w:r w:rsidR="002A1853">
        <w:t>ha</w:t>
      </w:r>
      <w:r w:rsidR="2FF9AA61">
        <w:t>s</w:t>
      </w:r>
      <w:r w:rsidR="002A1853">
        <w:t xml:space="preserve"> the following skeleton:</w:t>
      </w:r>
    </w:p>
    <w:p w14:paraId="4C7F7908" w14:textId="5BEAE003" w:rsidR="002A1853" w:rsidRDefault="002A1853" w:rsidP="006A4DC3">
      <w:r>
        <w:t xml:space="preserve">1.The first </w:t>
      </w:r>
      <w:proofErr w:type="gramStart"/>
      <w:r>
        <w:t>user(</w:t>
      </w:r>
      <w:proofErr w:type="gramEnd"/>
      <w:r>
        <w:t xml:space="preserve">super admin) </w:t>
      </w:r>
      <w:r w:rsidR="00452418">
        <w:t xml:space="preserve">.This is the user that is responsible of controlling information </w:t>
      </w:r>
      <w:r w:rsidR="06BED56E">
        <w:t xml:space="preserve">that is added or removed </w:t>
      </w:r>
      <w:r w:rsidR="287E8B7D">
        <w:t xml:space="preserve">on the </w:t>
      </w:r>
      <w:r w:rsidR="00452418">
        <w:t xml:space="preserve">website </w:t>
      </w:r>
      <w:r w:rsidR="00AC0E11">
        <w:t>.</w:t>
      </w:r>
    </w:p>
    <w:p w14:paraId="23425BAF" w14:textId="42244EA2" w:rsidR="002A1853" w:rsidRDefault="002A1853" w:rsidP="006A4DC3">
      <w:r>
        <w:t xml:space="preserve">2. The second </w:t>
      </w:r>
      <w:r w:rsidR="4023B42E">
        <w:t>user (</w:t>
      </w:r>
      <w:r w:rsidR="00AC0E11">
        <w:t>the Client)</w:t>
      </w:r>
      <w:r w:rsidR="35A84C11">
        <w:t>. This is the user who seeks services on the website. The client has a members’ area</w:t>
      </w:r>
      <w:r w:rsidR="00AC0E11">
        <w:t xml:space="preserve"> </w:t>
      </w:r>
      <w:r w:rsidR="005331AD">
        <w:t xml:space="preserve">that </w:t>
      </w:r>
      <w:r w:rsidR="00C57C64">
        <w:t>enables the</w:t>
      </w:r>
      <w:r w:rsidR="56E50632">
        <w:t>m</w:t>
      </w:r>
      <w:r w:rsidR="00C57C64">
        <w:t xml:space="preserve"> to keep track</w:t>
      </w:r>
      <w:r w:rsidR="00C87D54">
        <w:t xml:space="preserve"> of</w:t>
      </w:r>
      <w:r w:rsidR="00C57C64">
        <w:t xml:space="preserve"> services that he/she has purchased in form of subscriptions or </w:t>
      </w:r>
      <w:r w:rsidR="00FD0A70">
        <w:t xml:space="preserve">as </w:t>
      </w:r>
      <w:r w:rsidR="00EA22E8">
        <w:t xml:space="preserve">a </w:t>
      </w:r>
      <w:r w:rsidR="730E000B">
        <w:t>one-time</w:t>
      </w:r>
      <w:r w:rsidR="00EA22E8">
        <w:t xml:space="preserve"> transaction user. </w:t>
      </w:r>
      <w:r w:rsidR="00BE5701">
        <w:t xml:space="preserve">This also gives the client a secure manner of performing certain operations such as updating their profiles or </w:t>
      </w:r>
      <w:r w:rsidR="0039638D">
        <w:t xml:space="preserve">downloading documents </w:t>
      </w:r>
      <w:r w:rsidR="00483329">
        <w:t xml:space="preserve">that </w:t>
      </w:r>
      <w:r w:rsidR="29EE7E25">
        <w:t xml:space="preserve">they have </w:t>
      </w:r>
      <w:r w:rsidR="00483329">
        <w:t>access to</w:t>
      </w:r>
      <w:r w:rsidR="5FFB4946">
        <w:t>,</w:t>
      </w:r>
      <w:r w:rsidR="00E46A2A">
        <w:t xml:space="preserve"> as</w:t>
      </w:r>
      <w:r w:rsidR="65073287">
        <w:t xml:space="preserve"> well</w:t>
      </w:r>
      <w:r w:rsidR="00E46A2A">
        <w:t xml:space="preserve"> as benefits of packages </w:t>
      </w:r>
      <w:r w:rsidR="30D07728">
        <w:t xml:space="preserve">they are </w:t>
      </w:r>
      <w:r w:rsidR="00E46A2A">
        <w:t>subscribed to.</w:t>
      </w:r>
      <w:r w:rsidR="00483329">
        <w:t xml:space="preserve"> </w:t>
      </w:r>
    </w:p>
    <w:p w14:paraId="12860418" w14:textId="6FE19599" w:rsidR="00C96440" w:rsidRDefault="002A1853" w:rsidP="006A4DC3">
      <w:r>
        <w:t xml:space="preserve">3. The third </w:t>
      </w:r>
      <w:r w:rsidR="622CCCF2">
        <w:t>user (</w:t>
      </w:r>
      <w:r w:rsidR="00417660">
        <w:t xml:space="preserve">advocates profile) – This is part of the software where the advocates </w:t>
      </w:r>
      <w:r w:rsidR="00FE5A49">
        <w:t xml:space="preserve">receive the clients’ requests such as </w:t>
      </w:r>
      <w:r w:rsidR="003D14A8">
        <w:t>consultation or documents review</w:t>
      </w:r>
      <w:r w:rsidR="00717F00">
        <w:t xml:space="preserve"> and </w:t>
      </w:r>
      <w:r w:rsidR="3A052E39">
        <w:t>can</w:t>
      </w:r>
      <w:r w:rsidR="00717F00">
        <w:t xml:space="preserve"> keep track of clients that access any type of services.</w:t>
      </w:r>
    </w:p>
    <w:p w14:paraId="040AF9F2" w14:textId="754D1107" w:rsidR="00C6554A" w:rsidRPr="00D5413C" w:rsidRDefault="417F3F8B" w:rsidP="00C6554A">
      <w:pPr>
        <w:pStyle w:val="Heading2"/>
      </w:pPr>
      <w:r>
        <w:t xml:space="preserve">The users are described in detail </w:t>
      </w:r>
      <w:proofErr w:type="gramStart"/>
      <w:r>
        <w:t>below:</w:t>
      </w:r>
      <w:r w:rsidR="00320447">
        <w:t>Super</w:t>
      </w:r>
      <w:proofErr w:type="gramEnd"/>
      <w:r w:rsidR="00320447">
        <w:t xml:space="preserve"> admin</w:t>
      </w:r>
    </w:p>
    <w:p w14:paraId="4CE576CE" w14:textId="4C14D811" w:rsidR="00EB35AD" w:rsidRDefault="00AE418E" w:rsidP="00320447">
      <w:r>
        <w:t xml:space="preserve">As </w:t>
      </w:r>
      <w:r w:rsidR="3F0AF028">
        <w:t xml:space="preserve">aforementioned, </w:t>
      </w:r>
      <w:r>
        <w:t xml:space="preserve">this user is responsible of controlling </w:t>
      </w:r>
      <w:r w:rsidR="00BD05A6">
        <w:t>the information on the website.</w:t>
      </w:r>
      <w:r w:rsidR="00FF2843">
        <w:t xml:space="preserve"> </w:t>
      </w:r>
      <w:r w:rsidR="0C6D1F63">
        <w:t>b</w:t>
      </w:r>
      <w:r w:rsidR="00F71936">
        <w:t xml:space="preserve">y performing CRUD operations </w:t>
      </w:r>
      <w:r w:rsidR="572368D6">
        <w:t>(</w:t>
      </w:r>
      <w:r w:rsidR="78088CA1">
        <w:t>C</w:t>
      </w:r>
      <w:r w:rsidR="00F71936">
        <w:t>reate</w:t>
      </w:r>
      <w:r w:rsidR="6F3BE184">
        <w:t>,</w:t>
      </w:r>
      <w:r w:rsidR="00F71936">
        <w:t xml:space="preserve"> </w:t>
      </w:r>
      <w:r w:rsidR="0310B8E3">
        <w:t>R</w:t>
      </w:r>
      <w:r w:rsidR="00F71936">
        <w:t xml:space="preserve">ead, </w:t>
      </w:r>
      <w:r w:rsidR="5F62CCEE">
        <w:t>U</w:t>
      </w:r>
      <w:r w:rsidR="00F71936">
        <w:t xml:space="preserve">pdate and </w:t>
      </w:r>
      <w:r w:rsidR="7D8DDEC1">
        <w:t>D</w:t>
      </w:r>
      <w:r w:rsidR="00F71936">
        <w:t>e</w:t>
      </w:r>
      <w:r w:rsidR="007A4516">
        <w:t>lete</w:t>
      </w:r>
      <w:r w:rsidR="2BC4C201">
        <w:t>)</w:t>
      </w:r>
      <w:r w:rsidR="007A4516">
        <w:t xml:space="preserve">. </w:t>
      </w:r>
      <w:r w:rsidR="03505362">
        <w:t xml:space="preserve">The CRUD operations helps make the site </w:t>
      </w:r>
      <w:proofErr w:type="spellStart"/>
      <w:r w:rsidR="03505362">
        <w:t>more</w:t>
      </w:r>
      <w:r w:rsidR="007A4516">
        <w:t>dynamic</w:t>
      </w:r>
      <w:proofErr w:type="spellEnd"/>
      <w:r w:rsidR="007A4516">
        <w:t xml:space="preserve"> and easily ad</w:t>
      </w:r>
      <w:r w:rsidR="004366E6">
        <w:t>opt</w:t>
      </w:r>
      <w:r w:rsidR="007A4516">
        <w:t xml:space="preserve"> future modifications</w:t>
      </w:r>
      <w:r w:rsidR="41F53893">
        <w:t>,</w:t>
      </w:r>
      <w:r w:rsidR="004366E6">
        <w:t xml:space="preserve"> </w:t>
      </w:r>
      <w:r w:rsidR="3B38D1A7">
        <w:t>i</w:t>
      </w:r>
      <w:r w:rsidR="4B9636B6">
        <w:t>.e.,</w:t>
      </w:r>
      <w:r w:rsidR="00BA131D">
        <w:t xml:space="preserve"> </w:t>
      </w:r>
      <w:r w:rsidR="00726EAD">
        <w:t xml:space="preserve">if one wants to change the consulting hours offered in a certain </w:t>
      </w:r>
      <w:proofErr w:type="gramStart"/>
      <w:r w:rsidR="00726EAD">
        <w:t xml:space="preserve">subscription </w:t>
      </w:r>
      <w:r w:rsidR="58792929">
        <w:t>,</w:t>
      </w:r>
      <w:proofErr w:type="gramEnd"/>
      <w:r w:rsidR="000A34F9">
        <w:t xml:space="preserve"> which is known as updating a module.  </w:t>
      </w:r>
      <w:r w:rsidR="00AB5D56">
        <w:t xml:space="preserve"> Anything that will be highly dynamic can be handled </w:t>
      </w:r>
      <w:r w:rsidR="00E52806">
        <w:t xml:space="preserve">now with this new module. </w:t>
      </w:r>
      <w:r w:rsidR="6326F81C">
        <w:t>T</w:t>
      </w:r>
      <w:r w:rsidR="00E52806">
        <w:t xml:space="preserve">his user </w:t>
      </w:r>
      <w:r w:rsidR="00E566EB">
        <w:t xml:space="preserve">can </w:t>
      </w:r>
      <w:r w:rsidR="791812F1">
        <w:t xml:space="preserve">also </w:t>
      </w:r>
      <w:r w:rsidR="00E566EB">
        <w:t>perform analysis on certain data on the website</w:t>
      </w:r>
      <w:r w:rsidR="469163C8">
        <w:t>,</w:t>
      </w:r>
      <w:r w:rsidR="00E566EB">
        <w:t xml:space="preserve"> </w:t>
      </w:r>
      <w:r w:rsidR="4B07613E">
        <w:t>f</w:t>
      </w:r>
      <w:r w:rsidR="00E566EB">
        <w:t>or</w:t>
      </w:r>
      <w:r w:rsidR="009331D3">
        <w:t xml:space="preserve"> </w:t>
      </w:r>
      <w:r w:rsidR="5C23ACC7">
        <w:t>instance,</w:t>
      </w:r>
      <w:r w:rsidR="009331D3">
        <w:t xml:space="preserve"> getting the total number of documents purchased in </w:t>
      </w:r>
      <w:r w:rsidR="7B12F788">
        <w:t xml:space="preserve">CM SME </w:t>
      </w:r>
      <w:r w:rsidR="009331D3">
        <w:t xml:space="preserve">or in </w:t>
      </w:r>
      <w:r w:rsidR="34FE5094">
        <w:t>L</w:t>
      </w:r>
      <w:r w:rsidR="009331D3">
        <w:t xml:space="preserve">egal </w:t>
      </w:r>
      <w:r w:rsidR="004644D6">
        <w:t>D</w:t>
      </w:r>
      <w:r w:rsidR="009331D3">
        <w:t xml:space="preserve">ocuments </w:t>
      </w:r>
      <w:r w:rsidR="02D787EB">
        <w:t>P</w:t>
      </w:r>
      <w:r w:rsidR="009331D3">
        <w:t>ortal</w:t>
      </w:r>
      <w:r w:rsidR="764551D0">
        <w:t xml:space="preserve"> and the corresponding</w:t>
      </w:r>
      <w:r w:rsidR="009331D3">
        <w:t xml:space="preserve"> </w:t>
      </w:r>
      <w:r w:rsidR="46346F1A">
        <w:t>g</w:t>
      </w:r>
      <w:r w:rsidR="009331D3">
        <w:t xml:space="preserve">raphs </w:t>
      </w:r>
      <w:r w:rsidR="2BB9D74C">
        <w:t xml:space="preserve">that </w:t>
      </w:r>
      <w:r w:rsidR="1790FE99">
        <w:t xml:space="preserve">give </w:t>
      </w:r>
      <w:r w:rsidR="009331D3">
        <w:t xml:space="preserve">clear visualizations </w:t>
      </w:r>
      <w:r w:rsidR="00027F0A">
        <w:t xml:space="preserve">of the </w:t>
      </w:r>
      <w:r w:rsidR="00ED2358">
        <w:t>data that is being collected.</w:t>
      </w:r>
    </w:p>
    <w:p w14:paraId="678F0E94" w14:textId="762F2552" w:rsidR="00ED2358" w:rsidRDefault="00ED2358" w:rsidP="00320447"/>
    <w:p w14:paraId="65A7D562" w14:textId="55D2EF35" w:rsidR="00ED2358" w:rsidRPr="00D5413C" w:rsidRDefault="00ED2358" w:rsidP="00ED2358">
      <w:pPr>
        <w:pStyle w:val="Heading2"/>
      </w:pPr>
      <w:proofErr w:type="gramStart"/>
      <w:r>
        <w:t>CLIENT(</w:t>
      </w:r>
      <w:proofErr w:type="gramEnd"/>
      <w:r>
        <w:t>MEMBERS AREA)</w:t>
      </w:r>
    </w:p>
    <w:p w14:paraId="09B7A7AA" w14:textId="456A4222" w:rsidR="00ED2358" w:rsidRDefault="00EC3F8C" w:rsidP="00320447">
      <w:r>
        <w:t xml:space="preserve">This is </w:t>
      </w:r>
      <w:r w:rsidR="58EFE4F9">
        <w:t>the</w:t>
      </w:r>
      <w:r>
        <w:t xml:space="preserve"> </w:t>
      </w:r>
      <w:r w:rsidR="7226285F">
        <w:t xml:space="preserve">end user </w:t>
      </w:r>
      <w:r w:rsidR="0055078A">
        <w:t xml:space="preserve">accessing the services that the website is offering. </w:t>
      </w:r>
      <w:r w:rsidR="011E4FE7">
        <w:t>The Member’s area</w:t>
      </w:r>
      <w:r w:rsidR="007847E8">
        <w:t xml:space="preserve"> is where the client </w:t>
      </w:r>
      <w:proofErr w:type="gramStart"/>
      <w:r w:rsidR="007847E8">
        <w:t>is able to</w:t>
      </w:r>
      <w:proofErr w:type="gramEnd"/>
      <w:r w:rsidR="007847E8">
        <w:t xml:space="preserve"> access </w:t>
      </w:r>
      <w:r w:rsidR="0022693C">
        <w:t xml:space="preserve">services only after authenticating with the system which are basic security </w:t>
      </w:r>
      <w:r w:rsidR="40A0B5D8">
        <w:t>protocols.</w:t>
      </w:r>
      <w:r w:rsidR="0022693C">
        <w:t xml:space="preserve"> </w:t>
      </w:r>
      <w:r w:rsidR="0E7CE5D6">
        <w:t>In case</w:t>
      </w:r>
      <w:r w:rsidR="0022693C">
        <w:t xml:space="preserve"> a client purchases a </w:t>
      </w:r>
      <w:r w:rsidR="51EE9400">
        <w:t xml:space="preserve">document, </w:t>
      </w:r>
      <w:r w:rsidR="45D5CA38">
        <w:t xml:space="preserve">they </w:t>
      </w:r>
      <w:proofErr w:type="gramStart"/>
      <w:r w:rsidR="45D5CA38">
        <w:t xml:space="preserve">are </w:t>
      </w:r>
      <w:r w:rsidR="0022693C">
        <w:t>able to</w:t>
      </w:r>
      <w:proofErr w:type="gramEnd"/>
      <w:r w:rsidR="0022693C">
        <w:t xml:space="preserve"> keep track of the </w:t>
      </w:r>
      <w:r w:rsidR="0080212C">
        <w:t>document with details such as the name the date of purchase</w:t>
      </w:r>
      <w:r w:rsidR="3D4E83CA">
        <w:t>,</w:t>
      </w:r>
      <w:r w:rsidR="0080212C">
        <w:t xml:space="preserve"> or in case of </w:t>
      </w:r>
      <w:r w:rsidR="4E463A95">
        <w:t>SME C</w:t>
      </w:r>
      <w:r w:rsidR="00124648">
        <w:t>lub</w:t>
      </w:r>
      <w:r w:rsidR="31410699">
        <w:t>,</w:t>
      </w:r>
      <w:r w:rsidR="00124648">
        <w:t xml:space="preserve"> </w:t>
      </w:r>
      <w:r w:rsidR="0858AB30">
        <w:t xml:space="preserve">they are </w:t>
      </w:r>
      <w:r w:rsidR="00124648">
        <w:t xml:space="preserve">able to keep track </w:t>
      </w:r>
      <w:r w:rsidR="191C7DE4">
        <w:t>of documents,</w:t>
      </w:r>
      <w:r w:rsidR="00124648">
        <w:t xml:space="preserve"> consultation hours and videos that </w:t>
      </w:r>
      <w:r w:rsidR="05430DE1">
        <w:t xml:space="preserve">they have </w:t>
      </w:r>
      <w:r w:rsidR="00124648">
        <w:t>access to</w:t>
      </w:r>
      <w:r w:rsidR="0D419EB9">
        <w:t xml:space="preserve">. </w:t>
      </w:r>
      <w:r w:rsidR="00FE7F42">
        <w:t xml:space="preserve">The profile </w:t>
      </w:r>
      <w:r w:rsidR="5AFD26E7">
        <w:t>(Members Area)</w:t>
      </w:r>
      <w:r w:rsidR="00FE7F42">
        <w:t xml:space="preserve"> will also enable the user to perform certain operations such as purchasing a </w:t>
      </w:r>
      <w:r w:rsidR="006364D3">
        <w:t>subscription in a secure manner.</w:t>
      </w:r>
      <w:r w:rsidR="00CA3606">
        <w:t xml:space="preserve"> </w:t>
      </w:r>
    </w:p>
    <w:p w14:paraId="44214A52" w14:textId="36F344C3" w:rsidR="006364D3" w:rsidRDefault="00891C9B" w:rsidP="00320447">
      <w:r>
        <w:lastRenderedPageBreak/>
        <w:t xml:space="preserve"> The client will also be able to book for a consultation by use of google meet and audio call</w:t>
      </w:r>
      <w:r w:rsidR="00CC6ED5">
        <w:t xml:space="preserve"> as modes of communication. Once </w:t>
      </w:r>
      <w:r w:rsidR="00290C16">
        <w:t xml:space="preserve">they book a slot from integrated calendars of the </w:t>
      </w:r>
      <w:r w:rsidR="5753F67E">
        <w:t xml:space="preserve">advocates’ </w:t>
      </w:r>
      <w:r w:rsidR="00290C16">
        <w:t>available time</w:t>
      </w:r>
      <w:r w:rsidR="62333DB1">
        <w:t>,</w:t>
      </w:r>
      <w:r w:rsidR="00290C16">
        <w:t xml:space="preserve"> then </w:t>
      </w:r>
      <w:r w:rsidR="32D65F70">
        <w:t>the respective</w:t>
      </w:r>
      <w:r w:rsidR="00290C16">
        <w:t xml:space="preserve"> advocate associated with the practice area and the lawyer type the client </w:t>
      </w:r>
      <w:proofErr w:type="gramStart"/>
      <w:r w:rsidR="00290C16">
        <w:t xml:space="preserve">selects </w:t>
      </w:r>
      <w:r w:rsidR="00E436AB">
        <w:t xml:space="preserve"> will</w:t>
      </w:r>
      <w:proofErr w:type="gramEnd"/>
      <w:r w:rsidR="00E436AB">
        <w:t xml:space="preserve"> receive emails and </w:t>
      </w:r>
      <w:r w:rsidR="00EF4A10">
        <w:t xml:space="preserve">attend to the client </w:t>
      </w:r>
      <w:r w:rsidR="5B815909">
        <w:t>accordingly.</w:t>
      </w:r>
    </w:p>
    <w:p w14:paraId="667E589F" w14:textId="60FD330F" w:rsidR="00A75766" w:rsidRPr="00637D63" w:rsidRDefault="00624EFC" w:rsidP="00320447">
      <w:pPr>
        <w:rPr>
          <w:color w:val="0081A4" w:themeColor="accent4" w:themeShade="BF"/>
        </w:rPr>
      </w:pPr>
      <w:r w:rsidRPr="5C01AB4A">
        <w:rPr>
          <w:color w:val="0081A4" w:themeColor="accent4" w:themeShade="BF"/>
        </w:rPr>
        <w:t>ADVOCATES</w:t>
      </w:r>
      <w:r w:rsidR="4955FA21" w:rsidRPr="5C01AB4A">
        <w:rPr>
          <w:color w:val="0081A4" w:themeColor="accent4" w:themeShade="BF"/>
        </w:rPr>
        <w:t>’</w:t>
      </w:r>
      <w:r w:rsidRPr="00637D63">
        <w:rPr>
          <w:color w:val="0081A4" w:themeColor="accent4" w:themeShade="BF"/>
        </w:rPr>
        <w:t xml:space="preserve"> DASHBOARD</w:t>
      </w:r>
    </w:p>
    <w:p w14:paraId="7DB92EA6" w14:textId="56F5C3FB" w:rsidR="006364D3" w:rsidRDefault="006364D3" w:rsidP="00320447">
      <w:r>
        <w:t xml:space="preserve">This part of software will enable the advocates to view clients </w:t>
      </w:r>
      <w:r w:rsidR="00070D21">
        <w:t xml:space="preserve">accessing services such as documents </w:t>
      </w:r>
      <w:r w:rsidR="2547935C">
        <w:t xml:space="preserve">review. They will be able to perform some functions </w:t>
      </w:r>
      <w:proofErr w:type="gramStart"/>
      <w:r w:rsidR="2547935C">
        <w:t>similar to</w:t>
      </w:r>
      <w:proofErr w:type="gramEnd"/>
      <w:r w:rsidR="2547935C">
        <w:t xml:space="preserve"> the </w:t>
      </w:r>
      <w:r w:rsidR="24BC707E">
        <w:t>admin</w:t>
      </w:r>
      <w:r w:rsidR="2547935C">
        <w:t>, for example, CRUD functions</w:t>
      </w:r>
      <w:r w:rsidR="4336B3D3">
        <w:t xml:space="preserve"> </w:t>
      </w:r>
      <w:r w:rsidR="00BA1F52">
        <w:t>where</w:t>
      </w:r>
      <w:r w:rsidR="00435CC2">
        <w:t xml:space="preserve"> the advocate will be able to respond to the client or </w:t>
      </w:r>
      <w:r w:rsidR="00046A62">
        <w:t>view</w:t>
      </w:r>
      <w:r w:rsidR="00A75766">
        <w:t xml:space="preserve"> a client who has defaulted payment on any of the services or subscriptions.</w:t>
      </w:r>
      <w:r w:rsidR="00624EFC">
        <w:t xml:space="preserve"> The lawyers will be able to save some information in various formats such as pdfs</w:t>
      </w:r>
      <w:r w:rsidR="004722D3">
        <w:t xml:space="preserve"> or in excel format.</w:t>
      </w:r>
      <w:r w:rsidR="00A75766">
        <w:t xml:space="preserve"> </w:t>
      </w:r>
    </w:p>
    <w:p w14:paraId="2C8F4BF0" w14:textId="106111FA" w:rsidR="00C33C69" w:rsidRDefault="00C33C69" w:rsidP="00320447"/>
    <w:p w14:paraId="76FB6AD9" w14:textId="46A57DAC" w:rsidR="00C33C69" w:rsidRDefault="78254BEF" w:rsidP="00320447">
      <w:r>
        <w:t>Other</w:t>
      </w:r>
      <w:r w:rsidR="00C33C69">
        <w:t xml:space="preserve"> features such </w:t>
      </w:r>
      <w:r w:rsidR="0AC95707">
        <w:t xml:space="preserve">as </w:t>
      </w:r>
      <w:r w:rsidR="00C33C69">
        <w:t xml:space="preserve">purchasing a </w:t>
      </w:r>
      <w:proofErr w:type="gramStart"/>
      <w:r w:rsidR="00C33C69">
        <w:t>product</w:t>
      </w:r>
      <w:proofErr w:type="gramEnd"/>
      <w:r w:rsidR="00C33C69">
        <w:t xml:space="preserve"> or a consultation are inherent </w:t>
      </w:r>
      <w:r w:rsidR="00891C9B">
        <w:t>from version 1</w:t>
      </w:r>
      <w:r w:rsidR="2233B944">
        <w:t>.</w:t>
      </w:r>
      <w:r w:rsidR="00BB17AD">
        <w:t xml:space="preserve"> However</w:t>
      </w:r>
      <w:r w:rsidR="0FFA5EBF">
        <w:t>,</w:t>
      </w:r>
      <w:r w:rsidR="00BB17AD">
        <w:t xml:space="preserve"> some modifications will be made for instance in the cart when the client </w:t>
      </w:r>
      <w:r w:rsidR="00D43E27">
        <w:t xml:space="preserve">is purchasing document the system should do checks </w:t>
      </w:r>
      <w:r w:rsidR="009475C3">
        <w:t xml:space="preserve">or perform constraints and </w:t>
      </w:r>
      <w:r w:rsidR="0018230A">
        <w:t xml:space="preserve">have some mailing functionality of accessing the </w:t>
      </w:r>
      <w:r w:rsidR="710C69E2">
        <w:t>document.</w:t>
      </w:r>
    </w:p>
    <w:p w14:paraId="156331FD" w14:textId="19816B5D" w:rsidR="0018230A" w:rsidRDefault="0018230A" w:rsidP="00320447"/>
    <w:p w14:paraId="1A934DB8" w14:textId="77777777" w:rsidR="00754E02" w:rsidRPr="00FC51E1" w:rsidRDefault="00754E02" w:rsidP="00320447">
      <w:pPr>
        <w:rPr>
          <w:b/>
          <w:bCs/>
          <w:sz w:val="32"/>
          <w:szCs w:val="32"/>
        </w:rPr>
      </w:pPr>
    </w:p>
    <w:p w14:paraId="6DC871A0" w14:textId="71EEDC31" w:rsidR="0018230A" w:rsidRPr="00FC51E1" w:rsidRDefault="0018230A" w:rsidP="00320447">
      <w:pPr>
        <w:rPr>
          <w:b/>
          <w:bCs/>
          <w:sz w:val="32"/>
          <w:szCs w:val="32"/>
        </w:rPr>
      </w:pPr>
      <w:r w:rsidRPr="00FC51E1">
        <w:rPr>
          <w:b/>
          <w:bCs/>
          <w:sz w:val="32"/>
          <w:szCs w:val="32"/>
        </w:rPr>
        <w:t>The super admin (</w:t>
      </w:r>
      <w:r w:rsidR="002A5915" w:rsidRPr="00FC51E1">
        <w:rPr>
          <w:b/>
          <w:bCs/>
          <w:sz w:val="32"/>
          <w:szCs w:val="32"/>
        </w:rPr>
        <w:t>web pages</w:t>
      </w:r>
      <w:r w:rsidRPr="00FC51E1">
        <w:rPr>
          <w:b/>
          <w:bCs/>
          <w:sz w:val="32"/>
          <w:szCs w:val="32"/>
        </w:rPr>
        <w:t>)</w:t>
      </w:r>
    </w:p>
    <w:p w14:paraId="1134F219" w14:textId="5405D0FC" w:rsidR="00926A9B" w:rsidRDefault="00926A9B" w:rsidP="00320447">
      <w:r>
        <w:t>How to access the admin first authenticate with the system</w:t>
      </w:r>
    </w:p>
    <w:p w14:paraId="5BEB0A96" w14:textId="2487E3EA" w:rsidR="002325AA" w:rsidRDefault="00926A9B" w:rsidP="00320447">
      <w:r>
        <w:t>Use the following credentials</w:t>
      </w:r>
      <w:r w:rsidR="002325AA">
        <w:t xml:space="preserve"> email:</w:t>
      </w:r>
      <w:r w:rsidR="002325AA" w:rsidRPr="002325AA">
        <w:t xml:space="preserve"> </w:t>
      </w:r>
      <w:hyperlink r:id="rId11" w:history="1">
        <w:r w:rsidR="002325AA" w:rsidRPr="00531080">
          <w:rPr>
            <w:rStyle w:val="Hyperlink"/>
          </w:rPr>
          <w:t>CMAdvocatesadmin@gmail.com</w:t>
        </w:r>
      </w:hyperlink>
    </w:p>
    <w:p w14:paraId="0C3F3C3C" w14:textId="51727714" w:rsidR="002325AA" w:rsidRDefault="002325AA" w:rsidP="00320447">
      <w:r>
        <w:tab/>
      </w:r>
      <w:r>
        <w:tab/>
      </w:r>
      <w:r>
        <w:tab/>
      </w:r>
      <w:r>
        <w:tab/>
        <w:t>Pass</w:t>
      </w:r>
      <w:r w:rsidR="00FC51E1">
        <w:t>word</w:t>
      </w:r>
      <w:r>
        <w:t>:</w:t>
      </w:r>
      <w:r w:rsidR="00FC51E1">
        <w:t xml:space="preserve"> </w:t>
      </w:r>
      <w:r>
        <w:t>admin</w:t>
      </w:r>
    </w:p>
    <w:p w14:paraId="6CABB587" w14:textId="555EE466" w:rsidR="002325AA" w:rsidRDefault="00754E02" w:rsidP="00320447">
      <w:r>
        <w:rPr>
          <w:noProof/>
        </w:rPr>
        <w:lastRenderedPageBreak/>
        <w:drawing>
          <wp:inline distT="0" distB="0" distL="0" distR="0" wp14:anchorId="2AE06696" wp14:editId="0B18291E">
            <wp:extent cx="4015740" cy="23545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F998" w14:textId="53AFFC35" w:rsidR="00754E02" w:rsidRDefault="00754E02" w:rsidP="00320447"/>
    <w:p w14:paraId="216B5BBE" w14:textId="1E4CED7B" w:rsidR="00754E02" w:rsidRDefault="11D8955E" w:rsidP="00320447">
      <w:r>
        <w:t>Updating the admin</w:t>
      </w:r>
      <w:r w:rsidR="00754E02">
        <w:t xml:space="preserve"> profile</w:t>
      </w:r>
      <w:r w:rsidR="00754E02">
        <w:rPr>
          <w:noProof/>
        </w:rPr>
        <w:drawing>
          <wp:inline distT="0" distB="0" distL="0" distR="0" wp14:anchorId="05A97AFF" wp14:editId="0C7625EE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F203" w14:textId="0B853BE1" w:rsidR="00E83A5A" w:rsidRDefault="00E83A5A" w:rsidP="00320447"/>
    <w:p w14:paraId="1156D19A" w14:textId="5EE75D08" w:rsidR="00E83A5A" w:rsidRDefault="47172310" w:rsidP="00320447">
      <w:r>
        <w:t>Adding advocates</w:t>
      </w:r>
    </w:p>
    <w:p w14:paraId="07FFC6A3" w14:textId="7A741608" w:rsidR="00E83A5A" w:rsidRDefault="00E83A5A" w:rsidP="00320447"/>
    <w:p w14:paraId="527E214C" w14:textId="69206C3E" w:rsidR="00E83A5A" w:rsidRDefault="00E130C1" w:rsidP="00320447">
      <w:r>
        <w:rPr>
          <w:noProof/>
        </w:rPr>
        <w:lastRenderedPageBreak/>
        <w:drawing>
          <wp:inline distT="0" distB="0" distL="0" distR="0" wp14:anchorId="328AD778" wp14:editId="5917B281">
            <wp:extent cx="5486400" cy="3086100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8634" w14:textId="4F5A4026" w:rsidR="00FB063C" w:rsidRDefault="00FB063C" w:rsidP="00320447"/>
    <w:p w14:paraId="545BC1AD" w14:textId="43833522" w:rsidR="00FB063C" w:rsidRDefault="00FB063C" w:rsidP="00320447">
      <w:r>
        <w:t>The admin will be adding features of a subscription.</w:t>
      </w:r>
    </w:p>
    <w:p w14:paraId="1B9A4075" w14:textId="2AA06BE3" w:rsidR="00FB063C" w:rsidRDefault="00521291" w:rsidP="00320447">
      <w:r>
        <w:rPr>
          <w:noProof/>
        </w:rPr>
        <w:drawing>
          <wp:inline distT="0" distB="0" distL="0" distR="0" wp14:anchorId="46C3131E" wp14:editId="2A0F5E46">
            <wp:extent cx="5486400" cy="30861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AFBD" w14:textId="411E296C" w:rsidR="00521291" w:rsidRDefault="00521291" w:rsidP="00320447"/>
    <w:p w14:paraId="3D27F797" w14:textId="1CFD56D7" w:rsidR="00521291" w:rsidRDefault="00A52701" w:rsidP="00320447">
      <w:r>
        <w:t xml:space="preserve">The admin will be posting videos or editing </w:t>
      </w:r>
      <w:r w:rsidR="006E1421">
        <w:t xml:space="preserve">and choose which subscription or service should the video be entailed in </w:t>
      </w:r>
    </w:p>
    <w:p w14:paraId="1120D59B" w14:textId="77777777" w:rsidR="00042336" w:rsidRDefault="00042336" w:rsidP="00320447">
      <w:pPr>
        <w:rPr>
          <w:noProof/>
        </w:rPr>
      </w:pPr>
    </w:p>
    <w:p w14:paraId="3DF93E1D" w14:textId="33AF4C8A" w:rsidR="006E1421" w:rsidRDefault="006E1421" w:rsidP="00320447">
      <w:r>
        <w:rPr>
          <w:noProof/>
        </w:rPr>
        <w:drawing>
          <wp:inline distT="0" distB="0" distL="0" distR="0" wp14:anchorId="7E044B11" wp14:editId="5EE481C0">
            <wp:extent cx="5486400" cy="30861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0A92" w14:textId="205A64F9" w:rsidR="00042336" w:rsidRDefault="00042336" w:rsidP="00320447"/>
    <w:p w14:paraId="46E06771" w14:textId="43FE0177" w:rsidR="00042336" w:rsidRDefault="00042336" w:rsidP="00320447">
      <w:r>
        <w:t xml:space="preserve">Admin adding the </w:t>
      </w:r>
      <w:r w:rsidR="00226D5F">
        <w:t>practice area</w:t>
      </w:r>
      <w:r>
        <w:t xml:space="preserve"> or edit</w:t>
      </w:r>
      <w:r w:rsidR="00226D5F">
        <w:t xml:space="preserve"> or view</w:t>
      </w:r>
      <w:r>
        <w:t xml:space="preserve"> </w:t>
      </w:r>
      <w:r w:rsidR="00F64615">
        <w:t>such as associate in this case</w:t>
      </w:r>
    </w:p>
    <w:p w14:paraId="5005915A" w14:textId="0BE8BE8F" w:rsidR="00F64615" w:rsidRDefault="00F64615" w:rsidP="00320447">
      <w:r>
        <w:rPr>
          <w:noProof/>
        </w:rPr>
        <w:drawing>
          <wp:inline distT="0" distB="0" distL="0" distR="0" wp14:anchorId="6588C6EA" wp14:editId="0D002F4C">
            <wp:extent cx="5486400" cy="3086100"/>
            <wp:effectExtent l="0" t="0" r="0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3C40" w14:textId="7A8B6E50" w:rsidR="00017C81" w:rsidRDefault="00017C81" w:rsidP="00320447"/>
    <w:p w14:paraId="6320412C" w14:textId="2EC72D36" w:rsidR="00017C81" w:rsidRDefault="00017C81" w:rsidP="00017C81">
      <w:r>
        <w:t>Admin adding the lawyer types or edit or view such as associate in this case</w:t>
      </w:r>
    </w:p>
    <w:p w14:paraId="5213F80F" w14:textId="634D960E" w:rsidR="00017C81" w:rsidRDefault="00017C81" w:rsidP="00320447">
      <w:r>
        <w:rPr>
          <w:noProof/>
        </w:rPr>
        <w:lastRenderedPageBreak/>
        <w:drawing>
          <wp:inline distT="0" distB="0" distL="0" distR="0" wp14:anchorId="3F806D08" wp14:editId="02A51939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7785" w14:textId="522FFA63" w:rsidR="00523C96" w:rsidRDefault="00523C96" w:rsidP="00320447"/>
    <w:p w14:paraId="15A59656" w14:textId="6CE8EA33" w:rsidR="00523C96" w:rsidRDefault="00523C96" w:rsidP="00320447">
      <w:r>
        <w:t xml:space="preserve">The admin adding documents that can be mapped to a subscription such as standard in </w:t>
      </w:r>
      <w:r w:rsidR="625114DF">
        <w:t xml:space="preserve">SME Club </w:t>
      </w:r>
      <w:r>
        <w:t>or in a service such as legal documents portal</w:t>
      </w:r>
    </w:p>
    <w:p w14:paraId="3AED3ABC" w14:textId="2BAB86F7" w:rsidR="00523C96" w:rsidRDefault="00523C96" w:rsidP="00320447">
      <w:r>
        <w:rPr>
          <w:noProof/>
        </w:rPr>
        <w:drawing>
          <wp:inline distT="0" distB="0" distL="0" distR="0" wp14:anchorId="6E656AF9" wp14:editId="10A20313">
            <wp:extent cx="5486400" cy="30861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29C9" w14:textId="2C970640" w:rsidR="648D29F0" w:rsidRDefault="648D29F0">
      <w:pPr>
        <w:rPr>
          <w:b/>
          <w:sz w:val="32"/>
          <w:szCs w:val="32"/>
        </w:rPr>
      </w:pPr>
    </w:p>
    <w:p w14:paraId="605F84A2" w14:textId="47105D65" w:rsidR="508B6F5C" w:rsidRDefault="508B6F5C" w:rsidP="508B6F5C">
      <w:pPr>
        <w:rPr>
          <w:b/>
          <w:bCs/>
          <w:sz w:val="32"/>
          <w:szCs w:val="32"/>
        </w:rPr>
      </w:pPr>
    </w:p>
    <w:p w14:paraId="708EC16F" w14:textId="7614A53C" w:rsidR="508B6F5C" w:rsidRDefault="508B6F5C" w:rsidP="508B6F5C">
      <w:pPr>
        <w:rPr>
          <w:b/>
          <w:bCs/>
          <w:sz w:val="32"/>
          <w:szCs w:val="32"/>
        </w:rPr>
      </w:pPr>
    </w:p>
    <w:p w14:paraId="1D7C10F1" w14:textId="170226A5" w:rsidR="0565F1D1" w:rsidRDefault="0565F1D1" w:rsidP="6C6480B8">
      <w:pPr>
        <w:rPr>
          <w:b/>
          <w:bCs/>
          <w:sz w:val="32"/>
          <w:szCs w:val="32"/>
        </w:rPr>
      </w:pPr>
      <w:r w:rsidRPr="6C6480B8">
        <w:rPr>
          <w:b/>
          <w:bCs/>
          <w:sz w:val="32"/>
          <w:szCs w:val="32"/>
        </w:rPr>
        <w:t xml:space="preserve">The </w:t>
      </w:r>
      <w:r w:rsidRPr="18613210">
        <w:rPr>
          <w:b/>
          <w:bCs/>
          <w:sz w:val="32"/>
          <w:szCs w:val="32"/>
        </w:rPr>
        <w:t xml:space="preserve">Client’s </w:t>
      </w:r>
      <w:r w:rsidRPr="5D59B3AC">
        <w:rPr>
          <w:b/>
          <w:bCs/>
          <w:sz w:val="32"/>
          <w:szCs w:val="32"/>
        </w:rPr>
        <w:t>Members’ Area</w:t>
      </w:r>
      <w:r w:rsidRPr="6C6480B8">
        <w:rPr>
          <w:b/>
          <w:bCs/>
          <w:sz w:val="32"/>
          <w:szCs w:val="32"/>
        </w:rPr>
        <w:t xml:space="preserve"> (web pages)</w:t>
      </w:r>
    </w:p>
    <w:p w14:paraId="5949E9CA" w14:textId="5657E4B7" w:rsidR="0015756E" w:rsidRDefault="0015756E" w:rsidP="00320447">
      <w:r>
        <w:t xml:space="preserve">The client will also be accessing the system through the same </w:t>
      </w:r>
      <w:r w:rsidR="005658F8">
        <w:t>login page.</w:t>
      </w:r>
    </w:p>
    <w:p w14:paraId="04EE1873" w14:textId="3561D113" w:rsidR="005658F8" w:rsidRDefault="005658F8" w:rsidP="00320447">
      <w:r>
        <w:rPr>
          <w:noProof/>
        </w:rPr>
        <w:drawing>
          <wp:inline distT="0" distB="0" distL="0" distR="0" wp14:anchorId="2A85FA22" wp14:editId="0A4FE070">
            <wp:extent cx="5486400" cy="30861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9C13" w14:textId="1A10F1BD" w:rsidR="005658F8" w:rsidRDefault="005658F8" w:rsidP="00320447"/>
    <w:p w14:paraId="1716917E" w14:textId="741E49B1" w:rsidR="005658F8" w:rsidRDefault="005658F8" w:rsidP="00320447">
      <w:r>
        <w:t xml:space="preserve">Credentials are </w:t>
      </w:r>
      <w:r w:rsidR="008A1DC3">
        <w:t xml:space="preserve">for a </w:t>
      </w:r>
      <w:proofErr w:type="gramStart"/>
      <w:r w:rsidR="008A1DC3">
        <w:t>client :</w:t>
      </w:r>
      <w:proofErr w:type="gramEnd"/>
      <w:r w:rsidR="008A1DC3">
        <w:t xml:space="preserve"> email : </w:t>
      </w:r>
      <w:hyperlink r:id="rId21" w:history="1">
        <w:r w:rsidR="008A1DC3" w:rsidRPr="00531080">
          <w:rPr>
            <w:rStyle w:val="Hyperlink"/>
          </w:rPr>
          <w:t>mugoethan78@gmail.com</w:t>
        </w:r>
      </w:hyperlink>
    </w:p>
    <w:p w14:paraId="1BB64384" w14:textId="644D5BB3" w:rsidR="008A1DC3" w:rsidRDefault="008A1DC3" w:rsidP="00320447">
      <w:r>
        <w:tab/>
      </w:r>
      <w:r>
        <w:tab/>
      </w:r>
      <w:r>
        <w:tab/>
        <w:t xml:space="preserve">Password: </w:t>
      </w:r>
      <w:r w:rsidR="00242811">
        <w:t>pass</w:t>
      </w:r>
    </w:p>
    <w:p w14:paraId="06C3DB7D" w14:textId="22C80EBF" w:rsidR="00242811" w:rsidRDefault="00242811" w:rsidP="00320447"/>
    <w:p w14:paraId="6FEA8209" w14:textId="683F0639" w:rsidR="00242811" w:rsidRDefault="611371B4" w:rsidP="00320447">
      <w:r>
        <w:t>Updating the client profile</w:t>
      </w:r>
    </w:p>
    <w:p w14:paraId="17E1071C" w14:textId="353914AD" w:rsidR="00E73148" w:rsidRDefault="00E73148" w:rsidP="00320447">
      <w:r>
        <w:rPr>
          <w:noProof/>
        </w:rPr>
        <w:lastRenderedPageBreak/>
        <w:drawing>
          <wp:inline distT="0" distB="0" distL="0" distR="0" wp14:anchorId="230894E6" wp14:editId="3389EA89">
            <wp:extent cx="5486400" cy="30861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FE65" w14:textId="79FA8FC8" w:rsidR="00074531" w:rsidRDefault="00074531" w:rsidP="00320447"/>
    <w:p w14:paraId="1C6ADFDF" w14:textId="0E1D7E92" w:rsidR="00074531" w:rsidRDefault="00074531" w:rsidP="00320447">
      <w:r>
        <w:t xml:space="preserve">Where the user chooses the </w:t>
      </w:r>
      <w:r w:rsidR="7A0A8A5B">
        <w:t>CM</w:t>
      </w:r>
      <w:r w:rsidR="5C31E437">
        <w:t>SME</w:t>
      </w:r>
      <w:r>
        <w:t xml:space="preserve"> to purchase the subscription</w:t>
      </w:r>
      <w:r>
        <w:rPr>
          <w:noProof/>
        </w:rPr>
        <w:drawing>
          <wp:inline distT="0" distB="0" distL="0" distR="0" wp14:anchorId="52E22F51" wp14:editId="27B495A2">
            <wp:extent cx="5486400" cy="30861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5BC3" w14:textId="3D292A39" w:rsidR="007527C3" w:rsidRDefault="007527C3" w:rsidP="00320447"/>
    <w:p w14:paraId="6F459323" w14:textId="70AA241D" w:rsidR="007527C3" w:rsidRDefault="007527C3" w:rsidP="00320447">
      <w:r>
        <w:t>Where the client will view the subscriptions to purchase</w:t>
      </w:r>
    </w:p>
    <w:p w14:paraId="4A385223" w14:textId="777798A5" w:rsidR="007527C3" w:rsidRDefault="007527C3" w:rsidP="00320447">
      <w:r>
        <w:rPr>
          <w:noProof/>
        </w:rPr>
        <w:lastRenderedPageBreak/>
        <w:drawing>
          <wp:inline distT="0" distB="0" distL="0" distR="0" wp14:anchorId="472ECB76" wp14:editId="2FF57ADF">
            <wp:extent cx="5486400" cy="3086100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F7C3" w14:textId="7C359B0F" w:rsidR="007527C3" w:rsidRDefault="007527C3" w:rsidP="00320447"/>
    <w:p w14:paraId="2F8A75ED" w14:textId="0B3C4AA3" w:rsidR="007527C3" w:rsidRDefault="007527C3" w:rsidP="00320447">
      <w:r>
        <w:t>After a client purchases a subscription</w:t>
      </w:r>
    </w:p>
    <w:p w14:paraId="23080CE2" w14:textId="5BB6D0CB" w:rsidR="007527C3" w:rsidRDefault="007527C3" w:rsidP="00320447">
      <w:r>
        <w:rPr>
          <w:noProof/>
        </w:rPr>
        <w:drawing>
          <wp:inline distT="0" distB="0" distL="0" distR="0" wp14:anchorId="0BDD2CA3" wp14:editId="083CE240">
            <wp:extent cx="5486400" cy="308610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F2F6" w14:textId="14997A79" w:rsidR="00231662" w:rsidRDefault="00231662" w:rsidP="00320447"/>
    <w:p w14:paraId="5EFC22C9" w14:textId="38A39E16" w:rsidR="00231662" w:rsidRDefault="00231662" w:rsidP="00320447">
      <w:r>
        <w:t xml:space="preserve">The client being able to view the documents accessible in the subscription or that are not in that </w:t>
      </w:r>
      <w:r w:rsidR="5BEC473E">
        <w:t>subscription</w:t>
      </w:r>
    </w:p>
    <w:p w14:paraId="1C0124EA" w14:textId="229E7387" w:rsidR="00231662" w:rsidRDefault="00231662" w:rsidP="00320447">
      <w:r>
        <w:rPr>
          <w:noProof/>
        </w:rPr>
        <w:lastRenderedPageBreak/>
        <w:drawing>
          <wp:inline distT="0" distB="0" distL="0" distR="0" wp14:anchorId="59F56AD2" wp14:editId="682305B2">
            <wp:extent cx="5486400" cy="308610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D12B" w14:textId="32497271" w:rsidR="00231662" w:rsidRDefault="00231662" w:rsidP="00320447"/>
    <w:p w14:paraId="46B81D9C" w14:textId="103A21AD" w:rsidR="00231662" w:rsidRDefault="41302B03" w:rsidP="00320447">
      <w:r>
        <w:t>These snapshots should be used</w:t>
      </w:r>
      <w:r w:rsidR="00D8112B">
        <w:t xml:space="preserve"> as a guide in navigating through the site.</w:t>
      </w:r>
    </w:p>
    <w:sectPr w:rsidR="00231662">
      <w:footerReference w:type="default" r:id="rId27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3260A" w14:textId="77777777" w:rsidR="00C55056" w:rsidRDefault="00C55056" w:rsidP="00C6554A">
      <w:pPr>
        <w:spacing w:before="0" w:after="0" w:line="240" w:lineRule="auto"/>
      </w:pPr>
      <w:r>
        <w:separator/>
      </w:r>
    </w:p>
  </w:endnote>
  <w:endnote w:type="continuationSeparator" w:id="0">
    <w:p w14:paraId="283AF428" w14:textId="77777777" w:rsidR="00C55056" w:rsidRDefault="00C55056" w:rsidP="00C6554A">
      <w:pPr>
        <w:spacing w:before="0" w:after="0" w:line="240" w:lineRule="auto"/>
      </w:pPr>
      <w:r>
        <w:continuationSeparator/>
      </w:r>
    </w:p>
  </w:endnote>
  <w:endnote w:type="continuationNotice" w:id="1">
    <w:p w14:paraId="6157E963" w14:textId="77777777" w:rsidR="00C55056" w:rsidRDefault="00C55056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F3A29" w14:textId="77777777" w:rsidR="00EB35AD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3789F" w14:textId="77777777" w:rsidR="00C55056" w:rsidRDefault="00C55056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87756F3" w14:textId="77777777" w:rsidR="00C55056" w:rsidRDefault="00C55056" w:rsidP="00C6554A">
      <w:pPr>
        <w:spacing w:before="0" w:after="0" w:line="240" w:lineRule="auto"/>
      </w:pPr>
      <w:r>
        <w:continuationSeparator/>
      </w:r>
    </w:p>
  </w:footnote>
  <w:footnote w:type="continuationNotice" w:id="1">
    <w:p w14:paraId="755994EA" w14:textId="77777777" w:rsidR="00C55056" w:rsidRDefault="00C55056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B4E"/>
    <w:rsid w:val="00002285"/>
    <w:rsid w:val="00017C81"/>
    <w:rsid w:val="00027F0A"/>
    <w:rsid w:val="00042336"/>
    <w:rsid w:val="00046A62"/>
    <w:rsid w:val="00070D21"/>
    <w:rsid w:val="00074531"/>
    <w:rsid w:val="000A34F9"/>
    <w:rsid w:val="000B00D8"/>
    <w:rsid w:val="000D0B39"/>
    <w:rsid w:val="000E1B4C"/>
    <w:rsid w:val="00124648"/>
    <w:rsid w:val="0015756E"/>
    <w:rsid w:val="0018230A"/>
    <w:rsid w:val="001D1F24"/>
    <w:rsid w:val="00205A17"/>
    <w:rsid w:val="0022693C"/>
    <w:rsid w:val="00226D5F"/>
    <w:rsid w:val="00231662"/>
    <w:rsid w:val="002325AA"/>
    <w:rsid w:val="00242811"/>
    <w:rsid w:val="002554CD"/>
    <w:rsid w:val="0028324D"/>
    <w:rsid w:val="00284FD0"/>
    <w:rsid w:val="00290C16"/>
    <w:rsid w:val="00293B83"/>
    <w:rsid w:val="002A1853"/>
    <w:rsid w:val="002A5915"/>
    <w:rsid w:val="002A7BC1"/>
    <w:rsid w:val="002B26C3"/>
    <w:rsid w:val="002B4294"/>
    <w:rsid w:val="002D31E6"/>
    <w:rsid w:val="002E1B4E"/>
    <w:rsid w:val="00320447"/>
    <w:rsid w:val="00333D0D"/>
    <w:rsid w:val="00373F4D"/>
    <w:rsid w:val="0039638D"/>
    <w:rsid w:val="003B6085"/>
    <w:rsid w:val="003D14A8"/>
    <w:rsid w:val="00413ECC"/>
    <w:rsid w:val="00417660"/>
    <w:rsid w:val="00435CC2"/>
    <w:rsid w:val="004366E6"/>
    <w:rsid w:val="0044453C"/>
    <w:rsid w:val="00452418"/>
    <w:rsid w:val="004644D6"/>
    <w:rsid w:val="004663CB"/>
    <w:rsid w:val="004722D3"/>
    <w:rsid w:val="00473877"/>
    <w:rsid w:val="00483329"/>
    <w:rsid w:val="004A2A29"/>
    <w:rsid w:val="004C049F"/>
    <w:rsid w:val="004E17C0"/>
    <w:rsid w:val="004E7CCB"/>
    <w:rsid w:val="005000E2"/>
    <w:rsid w:val="00511EA1"/>
    <w:rsid w:val="00521291"/>
    <w:rsid w:val="00523C96"/>
    <w:rsid w:val="005271D9"/>
    <w:rsid w:val="005331AD"/>
    <w:rsid w:val="0055078A"/>
    <w:rsid w:val="00554EB1"/>
    <w:rsid w:val="005658F8"/>
    <w:rsid w:val="005679F2"/>
    <w:rsid w:val="005759C1"/>
    <w:rsid w:val="005E48C5"/>
    <w:rsid w:val="005F0034"/>
    <w:rsid w:val="0060650C"/>
    <w:rsid w:val="00611174"/>
    <w:rsid w:val="00624EFC"/>
    <w:rsid w:val="006324AC"/>
    <w:rsid w:val="006364D3"/>
    <w:rsid w:val="00637D63"/>
    <w:rsid w:val="00647332"/>
    <w:rsid w:val="0065113D"/>
    <w:rsid w:val="006839FA"/>
    <w:rsid w:val="006A3CE7"/>
    <w:rsid w:val="006A4DC3"/>
    <w:rsid w:val="006B69E3"/>
    <w:rsid w:val="006E1421"/>
    <w:rsid w:val="00700998"/>
    <w:rsid w:val="00717F00"/>
    <w:rsid w:val="0072288F"/>
    <w:rsid w:val="00726EAD"/>
    <w:rsid w:val="00736312"/>
    <w:rsid w:val="007527C3"/>
    <w:rsid w:val="00754E02"/>
    <w:rsid w:val="007847E8"/>
    <w:rsid w:val="007A4516"/>
    <w:rsid w:val="007E5DE9"/>
    <w:rsid w:val="007F04A5"/>
    <w:rsid w:val="0080212C"/>
    <w:rsid w:val="00833050"/>
    <w:rsid w:val="0083678D"/>
    <w:rsid w:val="00840CD6"/>
    <w:rsid w:val="0086250E"/>
    <w:rsid w:val="00891C9B"/>
    <w:rsid w:val="008A1DC3"/>
    <w:rsid w:val="008F634A"/>
    <w:rsid w:val="00925BCE"/>
    <w:rsid w:val="00926A9B"/>
    <w:rsid w:val="009331D3"/>
    <w:rsid w:val="009475C3"/>
    <w:rsid w:val="009C607F"/>
    <w:rsid w:val="009D373C"/>
    <w:rsid w:val="009F59B8"/>
    <w:rsid w:val="00A00AD0"/>
    <w:rsid w:val="00A30E4D"/>
    <w:rsid w:val="00A519DC"/>
    <w:rsid w:val="00A52701"/>
    <w:rsid w:val="00A75766"/>
    <w:rsid w:val="00AB5D56"/>
    <w:rsid w:val="00AC0E11"/>
    <w:rsid w:val="00AC1895"/>
    <w:rsid w:val="00AE418E"/>
    <w:rsid w:val="00B123E7"/>
    <w:rsid w:val="00B465DF"/>
    <w:rsid w:val="00BA131D"/>
    <w:rsid w:val="00BA1F52"/>
    <w:rsid w:val="00BA77FA"/>
    <w:rsid w:val="00BA79DF"/>
    <w:rsid w:val="00BB17AD"/>
    <w:rsid w:val="00BD05A6"/>
    <w:rsid w:val="00BE5701"/>
    <w:rsid w:val="00C06ACB"/>
    <w:rsid w:val="00C161C9"/>
    <w:rsid w:val="00C21815"/>
    <w:rsid w:val="00C33C69"/>
    <w:rsid w:val="00C55056"/>
    <w:rsid w:val="00C57C64"/>
    <w:rsid w:val="00C6554A"/>
    <w:rsid w:val="00C824DD"/>
    <w:rsid w:val="00C87D54"/>
    <w:rsid w:val="00C951A4"/>
    <w:rsid w:val="00C96440"/>
    <w:rsid w:val="00CA3606"/>
    <w:rsid w:val="00CC6ED5"/>
    <w:rsid w:val="00CD1B60"/>
    <w:rsid w:val="00D17B25"/>
    <w:rsid w:val="00D31635"/>
    <w:rsid w:val="00D43E27"/>
    <w:rsid w:val="00D8112B"/>
    <w:rsid w:val="00D843A9"/>
    <w:rsid w:val="00D9546D"/>
    <w:rsid w:val="00DC52F7"/>
    <w:rsid w:val="00E05AB4"/>
    <w:rsid w:val="00E130C1"/>
    <w:rsid w:val="00E2404A"/>
    <w:rsid w:val="00E436AB"/>
    <w:rsid w:val="00E46A2A"/>
    <w:rsid w:val="00E52806"/>
    <w:rsid w:val="00E566EB"/>
    <w:rsid w:val="00E73148"/>
    <w:rsid w:val="00E83A5A"/>
    <w:rsid w:val="00EA22E8"/>
    <w:rsid w:val="00EA74A2"/>
    <w:rsid w:val="00EB35AD"/>
    <w:rsid w:val="00EB3AD6"/>
    <w:rsid w:val="00EC3F8C"/>
    <w:rsid w:val="00ED18E5"/>
    <w:rsid w:val="00ED2358"/>
    <w:rsid w:val="00ED2EF3"/>
    <w:rsid w:val="00ED4B8E"/>
    <w:rsid w:val="00ED7C44"/>
    <w:rsid w:val="00EE3629"/>
    <w:rsid w:val="00EF4A10"/>
    <w:rsid w:val="00F02D67"/>
    <w:rsid w:val="00F64615"/>
    <w:rsid w:val="00F71936"/>
    <w:rsid w:val="00F72EB7"/>
    <w:rsid w:val="00F84A2E"/>
    <w:rsid w:val="00FB063C"/>
    <w:rsid w:val="00FC51E1"/>
    <w:rsid w:val="00FD0A70"/>
    <w:rsid w:val="00FE0C87"/>
    <w:rsid w:val="00FE5A49"/>
    <w:rsid w:val="00FE7F42"/>
    <w:rsid w:val="00FF1C32"/>
    <w:rsid w:val="00FF2843"/>
    <w:rsid w:val="011E4FE7"/>
    <w:rsid w:val="017B7B6A"/>
    <w:rsid w:val="018B5C78"/>
    <w:rsid w:val="02D787EB"/>
    <w:rsid w:val="0310B8E3"/>
    <w:rsid w:val="03505362"/>
    <w:rsid w:val="05430DE1"/>
    <w:rsid w:val="0565F1D1"/>
    <w:rsid w:val="06BED56E"/>
    <w:rsid w:val="07FA9DFC"/>
    <w:rsid w:val="083F384C"/>
    <w:rsid w:val="0858AB30"/>
    <w:rsid w:val="087865A3"/>
    <w:rsid w:val="0AC95707"/>
    <w:rsid w:val="0AF6FAC2"/>
    <w:rsid w:val="0C6D1F63"/>
    <w:rsid w:val="0C92CB23"/>
    <w:rsid w:val="0D419EB9"/>
    <w:rsid w:val="0E7CE5D6"/>
    <w:rsid w:val="0FFA5EBF"/>
    <w:rsid w:val="11D8955E"/>
    <w:rsid w:val="120B2AAC"/>
    <w:rsid w:val="13110CD7"/>
    <w:rsid w:val="148CA231"/>
    <w:rsid w:val="14A5CA8E"/>
    <w:rsid w:val="1790FE99"/>
    <w:rsid w:val="17DD6B50"/>
    <w:rsid w:val="18613210"/>
    <w:rsid w:val="187C71ED"/>
    <w:rsid w:val="191C7DE4"/>
    <w:rsid w:val="1AA8D91D"/>
    <w:rsid w:val="1C00E17F"/>
    <w:rsid w:val="1DCFF330"/>
    <w:rsid w:val="1E0D69CC"/>
    <w:rsid w:val="1EC65AFF"/>
    <w:rsid w:val="1F5A9DE0"/>
    <w:rsid w:val="20D1B224"/>
    <w:rsid w:val="2233B944"/>
    <w:rsid w:val="24A2C5FB"/>
    <w:rsid w:val="24BC707E"/>
    <w:rsid w:val="2547935C"/>
    <w:rsid w:val="287E8B7D"/>
    <w:rsid w:val="2976371E"/>
    <w:rsid w:val="29EE7E25"/>
    <w:rsid w:val="29F54319"/>
    <w:rsid w:val="2A620C8B"/>
    <w:rsid w:val="2BB9D74C"/>
    <w:rsid w:val="2BC4C201"/>
    <w:rsid w:val="2BECA215"/>
    <w:rsid w:val="2C2F962E"/>
    <w:rsid w:val="2FF9AA61"/>
    <w:rsid w:val="30247B44"/>
    <w:rsid w:val="30D07728"/>
    <w:rsid w:val="31410699"/>
    <w:rsid w:val="32D65F70"/>
    <w:rsid w:val="34FE5094"/>
    <w:rsid w:val="359EFDB6"/>
    <w:rsid w:val="35A84C11"/>
    <w:rsid w:val="372F54BC"/>
    <w:rsid w:val="376083AA"/>
    <w:rsid w:val="3A052E39"/>
    <w:rsid w:val="3B38D1A7"/>
    <w:rsid w:val="3D4E83CA"/>
    <w:rsid w:val="3DA683C6"/>
    <w:rsid w:val="3F0AF028"/>
    <w:rsid w:val="4023B42E"/>
    <w:rsid w:val="40A0B5D8"/>
    <w:rsid w:val="41302B03"/>
    <w:rsid w:val="417F3F8B"/>
    <w:rsid w:val="41F53893"/>
    <w:rsid w:val="42BD5841"/>
    <w:rsid w:val="4336B3D3"/>
    <w:rsid w:val="4415C54A"/>
    <w:rsid w:val="45B195AB"/>
    <w:rsid w:val="45D5CA38"/>
    <w:rsid w:val="46346F1A"/>
    <w:rsid w:val="469163C8"/>
    <w:rsid w:val="47172310"/>
    <w:rsid w:val="47359F70"/>
    <w:rsid w:val="474D660C"/>
    <w:rsid w:val="47894085"/>
    <w:rsid w:val="4955FA21"/>
    <w:rsid w:val="4B07613E"/>
    <w:rsid w:val="4B9636B6"/>
    <w:rsid w:val="4C18E9A9"/>
    <w:rsid w:val="4DB4BA0A"/>
    <w:rsid w:val="4E29A3D3"/>
    <w:rsid w:val="4E463A95"/>
    <w:rsid w:val="4E469473"/>
    <w:rsid w:val="4E66E00D"/>
    <w:rsid w:val="508B6F5C"/>
    <w:rsid w:val="50BFA7A8"/>
    <w:rsid w:val="51EE9400"/>
    <w:rsid w:val="54BC61BC"/>
    <w:rsid w:val="56A4B0F0"/>
    <w:rsid w:val="56E50632"/>
    <w:rsid w:val="572368D6"/>
    <w:rsid w:val="572845DA"/>
    <w:rsid w:val="5753F67E"/>
    <w:rsid w:val="58792929"/>
    <w:rsid w:val="58EFE4F9"/>
    <w:rsid w:val="5AFD26E7"/>
    <w:rsid w:val="5B815909"/>
    <w:rsid w:val="5BEC473E"/>
    <w:rsid w:val="5C01AB4A"/>
    <w:rsid w:val="5C23ACC7"/>
    <w:rsid w:val="5C31E437"/>
    <w:rsid w:val="5CB2A25D"/>
    <w:rsid w:val="5D59B3AC"/>
    <w:rsid w:val="5DD2CB5A"/>
    <w:rsid w:val="5F62CCEE"/>
    <w:rsid w:val="5FFB4946"/>
    <w:rsid w:val="611371B4"/>
    <w:rsid w:val="61E506B2"/>
    <w:rsid w:val="622CCCF2"/>
    <w:rsid w:val="62333DB1"/>
    <w:rsid w:val="625114DF"/>
    <w:rsid w:val="6326F81C"/>
    <w:rsid w:val="648D29F0"/>
    <w:rsid w:val="64E3028F"/>
    <w:rsid w:val="65073287"/>
    <w:rsid w:val="67CAD83B"/>
    <w:rsid w:val="6ADE1913"/>
    <w:rsid w:val="6C6480B8"/>
    <w:rsid w:val="6CAFD09B"/>
    <w:rsid w:val="6F3BE184"/>
    <w:rsid w:val="710C69E2"/>
    <w:rsid w:val="7139F4B1"/>
    <w:rsid w:val="7226285F"/>
    <w:rsid w:val="730E000B"/>
    <w:rsid w:val="737DD280"/>
    <w:rsid w:val="738FA4CF"/>
    <w:rsid w:val="764551D0"/>
    <w:rsid w:val="78088CA1"/>
    <w:rsid w:val="78254BEF"/>
    <w:rsid w:val="791812F1"/>
    <w:rsid w:val="7A0A8A5B"/>
    <w:rsid w:val="7B12F788"/>
    <w:rsid w:val="7B6C259B"/>
    <w:rsid w:val="7C7CA758"/>
    <w:rsid w:val="7D5CC6FC"/>
    <w:rsid w:val="7D8DDEC1"/>
    <w:rsid w:val="7FEF8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8950F0"/>
  <w15:chartTrackingRefBased/>
  <w15:docId w15:val="{7D265AA0-BDEF-4A63-BD24-5489179F3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2325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hyperlink" Target="mailto:mugoethan78@gmail.com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CMAdvocatesadmin@gmail.com" TargetMode="Externa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Local\Microsoft\Office\16.0\DTS\en-US%7bA3B18791-4532-48C0-96E8-4859080C0177%7d\%7b62646EA1-C321-4172-9088-6AAF15DE7D30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8009B4E12A304CAB853D101EE879B7" ma:contentTypeVersion="0" ma:contentTypeDescription="Create a new document." ma:contentTypeScope="" ma:versionID="3b016517e53561e1365c4c9763d199f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00bceee44f2bc46f379905550f6f47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A1E6E8-47FD-4218-A7FA-58C4AD07D3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1064BBD-ED13-44BC-9F67-836D930F932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7C49044-8F2E-4C3E-99E1-3DE3A5542B3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{62646EA1-C321-4172-9088-6AAF15DE7D30}tf02835058_win32.dotx</Template>
  <TotalTime>178</TotalTime>
  <Pages>11</Pages>
  <Words>784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</CharactersWithSpaces>
  <SharedDoc>false</SharedDoc>
  <HLinks>
    <vt:vector size="12" baseType="variant">
      <vt:variant>
        <vt:i4>5701751</vt:i4>
      </vt:variant>
      <vt:variant>
        <vt:i4>3</vt:i4>
      </vt:variant>
      <vt:variant>
        <vt:i4>0</vt:i4>
      </vt:variant>
      <vt:variant>
        <vt:i4>5</vt:i4>
      </vt:variant>
      <vt:variant>
        <vt:lpwstr>mailto:mugoethan78@gmail.com</vt:lpwstr>
      </vt:variant>
      <vt:variant>
        <vt:lpwstr/>
      </vt:variant>
      <vt:variant>
        <vt:i4>7995459</vt:i4>
      </vt:variant>
      <vt:variant>
        <vt:i4>0</vt:i4>
      </vt:variant>
      <vt:variant>
        <vt:i4>0</vt:i4>
      </vt:variant>
      <vt:variant>
        <vt:i4>5</vt:i4>
      </vt:variant>
      <vt:variant>
        <vt:lpwstr>mailto:CMAdvocatesadmin@gmail.com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Brian  Chege Mugo</cp:lastModifiedBy>
  <cp:revision>137</cp:revision>
  <dcterms:created xsi:type="dcterms:W3CDTF">2021-10-30T02:35:00Z</dcterms:created>
  <dcterms:modified xsi:type="dcterms:W3CDTF">2021-10-29T19:38:00Z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0x010100CE8009B4E12A304CAB853D101EE879B7</vt:lpwstr>
  </property>
</Properties>
</file>